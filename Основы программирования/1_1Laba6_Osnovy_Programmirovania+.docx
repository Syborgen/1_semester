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84D" w:rsidRPr="00A01DCB" w:rsidRDefault="00D4384D" w:rsidP="00A01DCB">
      <w:pPr>
        <w:pStyle w:val="NormalWeb"/>
        <w:spacing w:line="276" w:lineRule="auto"/>
        <w:jc w:val="center"/>
        <w:rPr>
          <w:b/>
          <w:bCs/>
          <w:sz w:val="28"/>
          <w:szCs w:val="28"/>
        </w:rPr>
      </w:pPr>
      <w:r w:rsidRPr="00A01DCB">
        <w:rPr>
          <w:b/>
          <w:bCs/>
          <w:sz w:val="28"/>
          <w:szCs w:val="28"/>
        </w:rPr>
        <w:t>ГОСУДАРСТВЕННОЕ ОБРАЗОВАТЕЛЬНОЕ УЧРЕЖДЕНИЕ</w:t>
      </w:r>
    </w:p>
    <w:p w:rsidR="00D4384D" w:rsidRPr="00A01DCB" w:rsidRDefault="00D4384D" w:rsidP="00A01DCB">
      <w:pPr>
        <w:pStyle w:val="NormalWeb"/>
        <w:spacing w:line="276" w:lineRule="auto"/>
        <w:jc w:val="center"/>
        <w:rPr>
          <w:b/>
          <w:bCs/>
          <w:sz w:val="28"/>
          <w:szCs w:val="28"/>
        </w:rPr>
      </w:pPr>
      <w:r w:rsidRPr="00A01DCB">
        <w:rPr>
          <w:b/>
          <w:bCs/>
          <w:sz w:val="28"/>
          <w:szCs w:val="28"/>
        </w:rPr>
        <w:t>ВЫСШЕГО ПРОФЕССИОНАЛЬНОГО ОБРАЗОВАНИЯ</w:t>
      </w:r>
    </w:p>
    <w:p w:rsidR="00D4384D" w:rsidRPr="00A01DCB" w:rsidRDefault="00D4384D" w:rsidP="00A01DCB">
      <w:pPr>
        <w:pStyle w:val="NormalWeb"/>
        <w:spacing w:line="276" w:lineRule="auto"/>
        <w:jc w:val="center"/>
        <w:rPr>
          <w:b/>
          <w:bCs/>
          <w:sz w:val="28"/>
          <w:szCs w:val="28"/>
        </w:rPr>
      </w:pPr>
      <w:r w:rsidRPr="00A01DCB">
        <w:rPr>
          <w:b/>
          <w:bCs/>
          <w:sz w:val="28"/>
          <w:szCs w:val="28"/>
        </w:rPr>
        <w:t>"ДОНЕЦКИЙ НАЦИОНАЛЬНЫЙ ТЕХНИЧЕСКИЙ УНИВЕРСИТЕТ"</w:t>
      </w:r>
    </w:p>
    <w:p w:rsidR="00D4384D" w:rsidRPr="00A01DCB" w:rsidRDefault="00D4384D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4384D" w:rsidRPr="00A01DCB" w:rsidRDefault="00D4384D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4384D" w:rsidRPr="00A01DCB" w:rsidRDefault="00D4384D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4384D" w:rsidRPr="00A01DCB" w:rsidRDefault="00D4384D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4384D" w:rsidRPr="00A01DCB" w:rsidRDefault="00D4384D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4384D" w:rsidRPr="00A01DCB" w:rsidRDefault="00D4384D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>
        <w:rPr>
          <w:rFonts w:ascii="Times New Roman" w:hAnsi="Times New Roman" w:cs="Times New Roman"/>
          <w:sz w:val="28"/>
          <w:szCs w:val="28"/>
        </w:rPr>
        <w:t>6</w:t>
      </w:r>
    </w:p>
    <w:p w:rsidR="00D4384D" w:rsidRPr="00A01DCB" w:rsidRDefault="00D4384D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Тема: “</w:t>
      </w:r>
      <w:r>
        <w:rPr>
          <w:rFonts w:ascii="Times New Roman" w:hAnsi="Times New Roman" w:cs="Times New Roman"/>
          <w:sz w:val="28"/>
          <w:szCs w:val="28"/>
        </w:rPr>
        <w:t>Рекурсия в языке СИ</w:t>
      </w:r>
      <w:r w:rsidRPr="00A01DCB">
        <w:rPr>
          <w:rFonts w:ascii="Times New Roman" w:hAnsi="Times New Roman" w:cs="Times New Roman"/>
          <w:sz w:val="28"/>
          <w:szCs w:val="28"/>
        </w:rPr>
        <w:t>”</w:t>
      </w:r>
    </w:p>
    <w:p w:rsidR="00D4384D" w:rsidRPr="00A01DCB" w:rsidRDefault="00D4384D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384D" w:rsidRPr="00A01DCB" w:rsidRDefault="00D4384D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384D" w:rsidRPr="00A01DCB" w:rsidRDefault="00D4384D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384D" w:rsidRPr="00A01DCB" w:rsidRDefault="00D4384D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384D" w:rsidRPr="00A01DCB" w:rsidRDefault="00D4384D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384D" w:rsidRPr="00A01DCB" w:rsidRDefault="00D4384D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384D" w:rsidRPr="00A01DCB" w:rsidRDefault="00D4384D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  <w:t>Выполнил:</w:t>
      </w:r>
    </w:p>
    <w:p w:rsidR="00D4384D" w:rsidRPr="00A01DCB" w:rsidRDefault="00D4384D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асс. каф. ПИ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  <w:t>ст. гр. ПИ-18Б</w:t>
      </w:r>
    </w:p>
    <w:p w:rsidR="00D4384D" w:rsidRPr="00BC2375" w:rsidRDefault="00D4384D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Щедрин С.В.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Моргунов А.Г.</w:t>
      </w:r>
    </w:p>
    <w:p w:rsidR="00D4384D" w:rsidRPr="00A01DCB" w:rsidRDefault="00D4384D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  <w:t>__.____.2018г.</w:t>
      </w:r>
    </w:p>
    <w:p w:rsidR="00D4384D" w:rsidRPr="00A01DCB" w:rsidRDefault="00D4384D" w:rsidP="00A01DCB">
      <w:pPr>
        <w:spacing w:after="0" w:line="276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D4384D" w:rsidRPr="00A01DCB" w:rsidRDefault="00D4384D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асс. каф. ПИ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D4384D" w:rsidRPr="00A01DCB" w:rsidRDefault="00D4384D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Ногтев Е.А.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D4384D" w:rsidRPr="00A01DCB" w:rsidRDefault="00D4384D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D4384D" w:rsidRPr="00A01DCB" w:rsidRDefault="00D4384D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4384D" w:rsidRPr="00A01DCB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A01DCB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A01DCB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A01DCB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A01DCB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A01DCB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A01DCB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A01DCB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rPr>
          <w:sz w:val="28"/>
          <w:szCs w:val="28"/>
        </w:rPr>
      </w:pPr>
    </w:p>
    <w:p w:rsidR="00D4384D" w:rsidRPr="00A01DCB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01DCB">
        <w:rPr>
          <w:sz w:val="28"/>
          <w:szCs w:val="28"/>
        </w:rPr>
        <w:t>Донецк - 2018</w:t>
      </w:r>
    </w:p>
    <w:p w:rsidR="00D4384D" w:rsidRDefault="00D4384D" w:rsidP="002058DF">
      <w:pPr>
        <w:rPr>
          <w:b/>
          <w:bCs/>
          <w:sz w:val="28"/>
          <w:szCs w:val="28"/>
        </w:rPr>
      </w:pPr>
    </w:p>
    <w:p w:rsidR="00D4384D" w:rsidRDefault="00D4384D" w:rsidP="002058DF"/>
    <w:p w:rsidR="00D4384D" w:rsidRDefault="00D4384D" w:rsidP="00671C7B">
      <w:pPr>
        <w:pStyle w:val="ListParagraph"/>
        <w:rPr>
          <w:noProof/>
          <w:lang w:val="en-US" w:eastAsia="ru-RU"/>
        </w:rPr>
      </w:pPr>
      <w:r>
        <w:rPr>
          <w:noProof/>
          <w:lang w:val="en-US" w:eastAsia="ru-RU"/>
        </w:rPr>
        <w:t xml:space="preserve"> </w:t>
      </w:r>
    </w:p>
    <w:p w:rsidR="00D4384D" w:rsidRPr="00EF3F50" w:rsidRDefault="00D4384D" w:rsidP="00EF3F50">
      <w:pPr>
        <w:pStyle w:val="ListParagraph"/>
        <w:rPr>
          <w:noProof/>
          <w:lang w:val="en-US" w:eastAsia="ru-RU"/>
        </w:rPr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446.25pt;height:57pt;visibility:visible">
            <v:imagedata r:id="rId5" o:title="" croptop="23318f" cropbottom="32315f" cropleft="34272f" cropright="12789f"/>
          </v:shape>
        </w:pic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#include &lt;stdio.h&gt;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#include "stdafx.h"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#include &lt;conio.h&gt;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#include &lt;math.h&gt;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#include &lt;locale.h&gt;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#include &lt;windows.h&gt;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int j;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double x, e,r=0,qw;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double sum(double q, int k) {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>printf("%d элемент суммы: %f\n",k, (q));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qw = fabs(q - q*((pow(x, 2)*(2 * k - 1)) / (2 * k + 1)));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>printf("Разница межу текущим и следующим элементами суммы:%f\n", qw);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  <w:t>if (qw&lt;e) {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  <w:t>j = k+1;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  <w:t>printf("%d элемент суммы: %f\n",k+1, (q-qw));</w:t>
      </w:r>
    </w:p>
    <w:p w:rsidR="00D4384D" w:rsidRPr="00C34B1D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C34B1D">
        <w:rPr>
          <w:rFonts w:ascii="Consolas" w:hAnsi="Consolas" w:cs="Consolas"/>
          <w:color w:val="000000"/>
          <w:sz w:val="19"/>
          <w:szCs w:val="19"/>
          <w:lang w:val="en-GB" w:eastAsia="ru-RU"/>
        </w:rPr>
        <w:t>return q;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C34B1D">
        <w:rPr>
          <w:rFonts w:ascii="Consolas" w:hAnsi="Consolas" w:cs="Consolas"/>
          <w:color w:val="000000"/>
          <w:sz w:val="19"/>
          <w:szCs w:val="19"/>
          <w:lang w:val="en-GB"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}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ab/>
        <w:t>return q + (sum(q*((pow(x, 2)*(2 * k - 1)) / (2 * k + 1)), k + 1));</w:t>
      </w:r>
    </w:p>
    <w:p w:rsidR="00D4384D" w:rsidRPr="00C34B1D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C34B1D">
        <w:rPr>
          <w:rFonts w:ascii="Consolas" w:hAnsi="Consolas" w:cs="Consolas"/>
          <w:color w:val="000000"/>
          <w:sz w:val="19"/>
          <w:szCs w:val="19"/>
          <w:lang w:val="en-GB" w:eastAsia="ru-RU"/>
        </w:rPr>
        <w:t>}</w:t>
      </w:r>
    </w:p>
    <w:p w:rsidR="00D4384D" w:rsidRPr="00C34B1D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C34B1D">
        <w:rPr>
          <w:rFonts w:ascii="Consolas" w:hAnsi="Consolas" w:cs="Consolas"/>
          <w:color w:val="000000"/>
          <w:sz w:val="19"/>
          <w:szCs w:val="19"/>
          <w:lang w:val="en-GB" w:eastAsia="ru-RU"/>
        </w:rPr>
        <w:t>int main() {</w:t>
      </w:r>
    </w:p>
    <w:p w:rsidR="00D4384D" w:rsidRPr="00C34B1D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C34B1D">
        <w:rPr>
          <w:rFonts w:ascii="Consolas" w:hAnsi="Consolas" w:cs="Consolas"/>
          <w:color w:val="000000"/>
          <w:sz w:val="19"/>
          <w:szCs w:val="19"/>
          <w:lang w:val="en-GB" w:eastAsia="ru-RU"/>
        </w:rPr>
        <w:t xml:space="preserve">    SetConsoleCP(1251);</w:t>
      </w:r>
    </w:p>
    <w:p w:rsidR="00D4384D" w:rsidRPr="00C34B1D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C34B1D">
        <w:rPr>
          <w:rFonts w:ascii="Consolas" w:hAnsi="Consolas" w:cs="Consolas"/>
          <w:color w:val="000000"/>
          <w:sz w:val="19"/>
          <w:szCs w:val="19"/>
          <w:lang w:val="en-GB" w:eastAsia="ru-RU"/>
        </w:rPr>
        <w:t xml:space="preserve">    SetConsoleOutputCP(1251);</w:t>
      </w:r>
    </w:p>
    <w:p w:rsidR="00D4384D" w:rsidRPr="00C34B1D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</w:p>
    <w:p w:rsidR="00D4384D" w:rsidRPr="00C34B1D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C34B1D">
        <w:rPr>
          <w:rFonts w:ascii="Consolas" w:hAnsi="Consolas" w:cs="Consolas"/>
          <w:color w:val="000000"/>
          <w:sz w:val="19"/>
          <w:szCs w:val="19"/>
          <w:lang w:val="en-GB" w:eastAsia="ru-RU"/>
        </w:rPr>
        <w:tab/>
        <w:t>int res;</w:t>
      </w:r>
    </w:p>
    <w:p w:rsidR="00D4384D" w:rsidRPr="00C34B1D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_tradnl" w:eastAsia="ru-RU"/>
        </w:rPr>
      </w:pPr>
      <w:r w:rsidRPr="00C34B1D">
        <w:rPr>
          <w:rFonts w:ascii="Consolas" w:hAnsi="Consolas" w:cs="Consolas"/>
          <w:color w:val="000000"/>
          <w:sz w:val="19"/>
          <w:szCs w:val="19"/>
          <w:lang w:val="en-GB" w:eastAsia="ru-RU"/>
        </w:rPr>
        <w:tab/>
      </w:r>
      <w:r w:rsidRPr="00C34B1D">
        <w:rPr>
          <w:rFonts w:ascii="Consolas" w:hAnsi="Consolas" w:cs="Consolas"/>
          <w:color w:val="000000"/>
          <w:sz w:val="19"/>
          <w:szCs w:val="19"/>
          <w:lang w:val="es-ES_tradnl" w:eastAsia="ru-RU"/>
        </w:rPr>
        <w:t>double y, y1,m;</w:t>
      </w:r>
    </w:p>
    <w:p w:rsidR="00D4384D" w:rsidRPr="00C34B1D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_tradnl" w:eastAsia="ru-RU"/>
        </w:rPr>
      </w:pPr>
      <w:r w:rsidRPr="00C34B1D">
        <w:rPr>
          <w:rFonts w:ascii="Consolas" w:hAnsi="Consolas" w:cs="Consolas"/>
          <w:color w:val="000000"/>
          <w:sz w:val="19"/>
          <w:szCs w:val="19"/>
          <w:lang w:val="es-ES_tradnl" w:eastAsia="ru-RU"/>
        </w:rPr>
        <w:tab/>
        <w:t>printf("</w:t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>Введите</w:t>
      </w:r>
      <w:r w:rsidRPr="00C34B1D">
        <w:rPr>
          <w:rFonts w:ascii="Consolas" w:hAnsi="Consolas" w:cs="Consolas"/>
          <w:color w:val="000000"/>
          <w:sz w:val="19"/>
          <w:szCs w:val="19"/>
          <w:lang w:val="es-ES_tradnl" w:eastAsia="ru-RU"/>
        </w:rPr>
        <w:t xml:space="preserve"> </w:t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>Х</w:t>
      </w:r>
      <w:r w:rsidRPr="00C34B1D">
        <w:rPr>
          <w:rFonts w:ascii="Consolas" w:hAnsi="Consolas" w:cs="Consolas"/>
          <w:color w:val="000000"/>
          <w:sz w:val="19"/>
          <w:szCs w:val="19"/>
          <w:lang w:val="es-ES_tradnl" w:eastAsia="ru-RU"/>
        </w:rPr>
        <w:t>\n");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C34B1D">
        <w:rPr>
          <w:rFonts w:ascii="Consolas" w:hAnsi="Consolas" w:cs="Consolas"/>
          <w:color w:val="000000"/>
          <w:sz w:val="19"/>
          <w:szCs w:val="19"/>
          <w:lang w:val="es-ES_tradnl"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>do {                                               //проверка на ввод только чисел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  <w:t>res = scanf("%lf", &amp;x);                   //проверка на ввод только чисел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  <w:t>while (getchar() != '\n');                  //проверка на ввод только чисел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if (res != 1) printf("</w:t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>Введите</w:t>
      </w: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 xml:space="preserve"> </w:t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>число</w:t>
      </w: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\n");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ab/>
        <w:t>} while (res != 1);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ab/>
        <w:t>printf("</w:t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>Введите</w:t>
      </w: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 xml:space="preserve"> </w:t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>Е</w:t>
      </w: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\n");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>do {                                               //проверка на ввод только чисел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  <w:t>res = scanf("%lf", &amp;e);                   //проверка на ввод только чисел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  <w:t>while (getchar() != '\n');                  //проверка на ввод только чисел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if (res != 1) printf("</w:t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>Введите</w:t>
      </w: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 xml:space="preserve"> </w:t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>число</w:t>
      </w: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>\n");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_tradnl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n-GB"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val="es-ES_tradnl" w:eastAsia="ru-RU"/>
        </w:rPr>
        <w:t>} while (res != 1);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_tradnl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s-ES_tradnl" w:eastAsia="ru-RU"/>
        </w:rPr>
        <w:tab/>
        <w:t>y1 = log((1 + x) / (1 - x));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_tradnl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s-ES_tradnl" w:eastAsia="ru-RU"/>
        </w:rPr>
        <w:tab/>
        <w:t>y = sum(x, 1);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_tradnl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s-ES_tradnl" w:eastAsia="ru-RU"/>
        </w:rPr>
        <w:tab/>
        <w:t>printf("ln((1 + x) / (1 - x)) : %f\n", y1);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_tradnl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s-ES_tradnl" w:eastAsia="ru-RU"/>
        </w:rPr>
        <w:tab/>
        <w:t>printf("Rekursiya : %f\n", 2*y);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_tradnl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s-ES_tradnl" w:eastAsia="ru-RU"/>
        </w:rPr>
        <w:tab/>
        <w:t>m=fabs(2*y-y1);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_tradnl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s-ES_tradnl" w:eastAsia="ru-RU"/>
        </w:rPr>
        <w:tab/>
        <w:t>printf("raznitsa %lf\n",m);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val="es-ES_tradnl" w:eastAsia="ru-RU"/>
        </w:rPr>
        <w:tab/>
      </w: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>printf("Проходов по рекурсии: %d", j);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  <w:t>_getch();</w:t>
      </w:r>
    </w:p>
    <w:p w:rsidR="00D4384D" w:rsidRPr="006D7DC1" w:rsidRDefault="00D4384D" w:rsidP="006D7D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ab/>
        <w:t>return 0;</w:t>
      </w:r>
    </w:p>
    <w:p w:rsidR="00D4384D" w:rsidRDefault="00D4384D" w:rsidP="000B1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D7DC1"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D4384D" w:rsidRPr="00881A0B" w:rsidRDefault="00D4384D" w:rsidP="000B1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C153A"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pict>
          <v:shape id="_x0000_i1026" type="#_x0000_t75" style="width:291.75pt;height:171pt;visibility:visible">
            <v:imagedata r:id="rId6" o:title=""/>
          </v:shape>
        </w:pict>
      </w:r>
    </w:p>
    <w:sectPr w:rsidR="00D4384D" w:rsidRPr="00881A0B" w:rsidSect="00A01DCB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54F9A"/>
    <w:multiLevelType w:val="multilevel"/>
    <w:tmpl w:val="F7D0A9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>
    <w:nsid w:val="66FE61BE"/>
    <w:multiLevelType w:val="multilevel"/>
    <w:tmpl w:val="776E3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71453A60"/>
    <w:multiLevelType w:val="hybridMultilevel"/>
    <w:tmpl w:val="219A6022"/>
    <w:lvl w:ilvl="0" w:tplc="7E4495C4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708"/>
  <w:doNotHyphenateCaps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2157E"/>
    <w:rsid w:val="000170F9"/>
    <w:rsid w:val="000B1235"/>
    <w:rsid w:val="000E219B"/>
    <w:rsid w:val="00103DC2"/>
    <w:rsid w:val="001648EC"/>
    <w:rsid w:val="00175393"/>
    <w:rsid w:val="001832B7"/>
    <w:rsid w:val="002051A4"/>
    <w:rsid w:val="002058DF"/>
    <w:rsid w:val="00277458"/>
    <w:rsid w:val="002A799D"/>
    <w:rsid w:val="002C153A"/>
    <w:rsid w:val="002F167F"/>
    <w:rsid w:val="002F1DAA"/>
    <w:rsid w:val="002F3D16"/>
    <w:rsid w:val="00317876"/>
    <w:rsid w:val="003827FD"/>
    <w:rsid w:val="00394B38"/>
    <w:rsid w:val="00416962"/>
    <w:rsid w:val="00442DBF"/>
    <w:rsid w:val="004666AD"/>
    <w:rsid w:val="00490A7B"/>
    <w:rsid w:val="004D114D"/>
    <w:rsid w:val="004D7226"/>
    <w:rsid w:val="004E3458"/>
    <w:rsid w:val="00595A1F"/>
    <w:rsid w:val="005B1932"/>
    <w:rsid w:val="005E7E55"/>
    <w:rsid w:val="00660AFA"/>
    <w:rsid w:val="00671C7B"/>
    <w:rsid w:val="006B69D1"/>
    <w:rsid w:val="006C639B"/>
    <w:rsid w:val="006D7DC1"/>
    <w:rsid w:val="006F2A16"/>
    <w:rsid w:val="007B090D"/>
    <w:rsid w:val="00813CAD"/>
    <w:rsid w:val="00850E4B"/>
    <w:rsid w:val="00881A0B"/>
    <w:rsid w:val="008961EF"/>
    <w:rsid w:val="008E4EA6"/>
    <w:rsid w:val="008F47A2"/>
    <w:rsid w:val="008F7A9E"/>
    <w:rsid w:val="0091542A"/>
    <w:rsid w:val="009462C4"/>
    <w:rsid w:val="00A01DCB"/>
    <w:rsid w:val="00A07FA9"/>
    <w:rsid w:val="00AF4D26"/>
    <w:rsid w:val="00B172C2"/>
    <w:rsid w:val="00B24A69"/>
    <w:rsid w:val="00B445F6"/>
    <w:rsid w:val="00B905D8"/>
    <w:rsid w:val="00B946CF"/>
    <w:rsid w:val="00BB3C8B"/>
    <w:rsid w:val="00BB6A62"/>
    <w:rsid w:val="00BC2375"/>
    <w:rsid w:val="00BF4CEC"/>
    <w:rsid w:val="00C34B1D"/>
    <w:rsid w:val="00CD53AE"/>
    <w:rsid w:val="00D4384D"/>
    <w:rsid w:val="00D93053"/>
    <w:rsid w:val="00DD6C11"/>
    <w:rsid w:val="00E3398D"/>
    <w:rsid w:val="00E86F31"/>
    <w:rsid w:val="00E907FC"/>
    <w:rsid w:val="00E9551F"/>
    <w:rsid w:val="00EB0591"/>
    <w:rsid w:val="00EB3B58"/>
    <w:rsid w:val="00EB4F88"/>
    <w:rsid w:val="00EF3F50"/>
    <w:rsid w:val="00EF44AE"/>
    <w:rsid w:val="00F2157E"/>
    <w:rsid w:val="00F73F95"/>
    <w:rsid w:val="00FB2FE9"/>
    <w:rsid w:val="00FE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(Web)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53AE"/>
    <w:pPr>
      <w:spacing w:after="160" w:line="259" w:lineRule="auto"/>
    </w:pPr>
    <w:rPr>
      <w:rFonts w:cs="Calibri"/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5B1932"/>
    <w:pPr>
      <w:ind w:left="720"/>
    </w:pPr>
  </w:style>
  <w:style w:type="paragraph" w:styleId="NormalWeb">
    <w:name w:val="Normal (Web)"/>
    <w:basedOn w:val="Normal"/>
    <w:uiPriority w:val="99"/>
    <w:rsid w:val="00B905D8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customStyle="1" w:styleId="formattext">
    <w:name w:val="formattext"/>
    <w:basedOn w:val="Normal"/>
    <w:uiPriority w:val="99"/>
    <w:rsid w:val="00B905D8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customStyle="1" w:styleId="kw3">
    <w:name w:val="kw3"/>
    <w:basedOn w:val="DefaultParagraphFont"/>
    <w:uiPriority w:val="99"/>
    <w:rsid w:val="00BB3C8B"/>
  </w:style>
  <w:style w:type="character" w:customStyle="1" w:styleId="br0">
    <w:name w:val="br0"/>
    <w:basedOn w:val="DefaultParagraphFont"/>
    <w:uiPriority w:val="99"/>
    <w:rsid w:val="00BB3C8B"/>
  </w:style>
  <w:style w:type="character" w:customStyle="1" w:styleId="st0">
    <w:name w:val="st0"/>
    <w:basedOn w:val="DefaultParagraphFont"/>
    <w:uiPriority w:val="99"/>
    <w:rsid w:val="00BB3C8B"/>
  </w:style>
  <w:style w:type="character" w:customStyle="1" w:styleId="sy0">
    <w:name w:val="sy0"/>
    <w:basedOn w:val="DefaultParagraphFont"/>
    <w:uiPriority w:val="99"/>
    <w:rsid w:val="00BB3C8B"/>
  </w:style>
  <w:style w:type="character" w:customStyle="1" w:styleId="kw1">
    <w:name w:val="kw1"/>
    <w:basedOn w:val="DefaultParagraphFont"/>
    <w:uiPriority w:val="99"/>
    <w:rsid w:val="00BB3C8B"/>
  </w:style>
  <w:style w:type="character" w:customStyle="1" w:styleId="nu0">
    <w:name w:val="nu0"/>
    <w:basedOn w:val="DefaultParagraphFont"/>
    <w:uiPriority w:val="99"/>
    <w:rsid w:val="00BB3C8B"/>
  </w:style>
  <w:style w:type="character" w:customStyle="1" w:styleId="es1">
    <w:name w:val="es1"/>
    <w:basedOn w:val="DefaultParagraphFont"/>
    <w:uiPriority w:val="99"/>
    <w:rsid w:val="00BB3C8B"/>
  </w:style>
  <w:style w:type="character" w:customStyle="1" w:styleId="co1">
    <w:name w:val="co1"/>
    <w:basedOn w:val="DefaultParagraphFont"/>
    <w:uiPriority w:val="99"/>
    <w:rsid w:val="00BB3C8B"/>
  </w:style>
  <w:style w:type="paragraph" w:styleId="BalloonText">
    <w:name w:val="Balloon Text"/>
    <w:basedOn w:val="Normal"/>
    <w:link w:val="BalloonTextChar"/>
    <w:uiPriority w:val="99"/>
    <w:semiHidden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42D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788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0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7880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0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7880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7880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0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117</TotalTime>
  <Pages>2</Pages>
  <Words>286</Words>
  <Characters>1634</Characters>
  <Application>Microsoft Office Word</Application>
  <DocSecurity>0</DocSecurity>
  <Lines>0</Lines>
  <Paragraphs>0</Paragraphs>
  <ScaleCrop>false</ScaleCrop>
  <Company>SPecialiST RePack</Company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№1</dc:title>
  <dc:subject/>
  <dc:creator>FuZzy Сергей Иорданов</dc:creator>
  <cp:keywords/>
  <dc:description/>
  <cp:lastModifiedBy>USER</cp:lastModifiedBy>
  <cp:revision>15</cp:revision>
  <dcterms:created xsi:type="dcterms:W3CDTF">2018-10-19T17:26:00Z</dcterms:created>
  <dcterms:modified xsi:type="dcterms:W3CDTF">2018-11-15T12:27:00Z</dcterms:modified>
</cp:coreProperties>
</file>